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B046C" w14:textId="4232F2E4" w:rsidR="000150E9" w:rsidRPr="008B5431" w:rsidRDefault="008B5431" w:rsidP="0026504D">
      <w:pPr>
        <w:pStyle w:val="Title"/>
        <w:rPr>
          <w:lang w:val="pt-BR"/>
        </w:rPr>
      </w:pPr>
      <w:r>
        <w:rPr>
          <w:lang w:val="pt-BR"/>
        </w:rPr>
        <w:t xml:space="preserve">Starting with </w:t>
      </w:r>
      <w:r w:rsidR="00E40C84" w:rsidRPr="008B5431">
        <w:rPr>
          <w:lang w:val="pt-BR"/>
        </w:rPr>
        <w:t>Deno</w:t>
      </w:r>
    </w:p>
    <w:p w14:paraId="2BCC920D" w14:textId="38970C0B" w:rsidR="008C0B20" w:rsidRPr="008B5431" w:rsidRDefault="008C0B20" w:rsidP="00A215FB">
      <w:pPr>
        <w:rPr>
          <w:color w:val="0070C0"/>
          <w:lang w:val="pt-BR"/>
        </w:rPr>
      </w:pPr>
      <w:bookmarkStart w:id="0" w:name="_Hlk487785372"/>
      <w:bookmarkEnd w:id="0"/>
    </w:p>
    <w:p w14:paraId="1545A1D9" w14:textId="54FD2A67" w:rsidR="001509F5" w:rsidRPr="001509F5" w:rsidRDefault="00227165" w:rsidP="001509F5">
      <w:pPr>
        <w:rPr>
          <w:color w:val="0070C0"/>
          <w:lang w:val="pt-BR"/>
        </w:rPr>
      </w:pPr>
      <w:r>
        <w:rPr>
          <w:color w:val="0070C0"/>
          <w:sz w:val="18"/>
          <w:szCs w:val="18"/>
          <w:lang w:val="pt-BR"/>
        </w:rPr>
        <w:t>Tela com os p</w:t>
      </w:r>
      <w:r w:rsidR="00FE02C7">
        <w:rPr>
          <w:color w:val="0070C0"/>
          <w:sz w:val="18"/>
          <w:szCs w:val="18"/>
          <w:lang w:val="pt-BR"/>
        </w:rPr>
        <w:t xml:space="preserve">assos para criar uma aplicação </w:t>
      </w:r>
      <w:r w:rsidR="00FE02C7" w:rsidRPr="00FE02C7">
        <w:rPr>
          <w:color w:val="0070C0"/>
          <w:sz w:val="18"/>
          <w:szCs w:val="18"/>
          <w:lang w:val="pt-BR"/>
        </w:rPr>
        <w:t>Hello World com Deno e public</w:t>
      </w:r>
      <w:r w:rsidR="00FE02C7">
        <w:rPr>
          <w:color w:val="0070C0"/>
          <w:sz w:val="18"/>
          <w:szCs w:val="18"/>
          <w:lang w:val="pt-BR"/>
        </w:rPr>
        <w:t>á-la</w:t>
      </w:r>
      <w:r w:rsidR="00FE02C7" w:rsidRPr="00FE02C7">
        <w:rPr>
          <w:color w:val="0070C0"/>
          <w:sz w:val="18"/>
          <w:szCs w:val="18"/>
          <w:lang w:val="pt-BR"/>
        </w:rPr>
        <w:t xml:space="preserve"> no Heroku</w:t>
      </w:r>
      <w:r w:rsidR="00FE02C7">
        <w:rPr>
          <w:color w:val="0070C0"/>
          <w:sz w:val="18"/>
          <w:szCs w:val="18"/>
          <w:lang w:val="pt-BR"/>
        </w:rPr>
        <w:t>.</w:t>
      </w:r>
    </w:p>
    <w:p w14:paraId="1F1B315B" w14:textId="5DFF7230" w:rsidR="00A215FB" w:rsidRPr="00FE02C7" w:rsidRDefault="00A2093C" w:rsidP="00A215FB">
      <w:pPr>
        <w:rPr>
          <w:color w:val="0070C0"/>
          <w:lang w:val="pt-BR"/>
        </w:rPr>
      </w:pPr>
      <w:r w:rsidRPr="00FE02C7">
        <w:rPr>
          <w:color w:val="0070C0"/>
          <w:lang w:val="pt-BR"/>
        </w:rPr>
        <w:t>Passo 1</w:t>
      </w:r>
    </w:p>
    <w:p w14:paraId="0AD44D29" w14:textId="66E0AA4F" w:rsidR="008224B4" w:rsidRDefault="008224B4" w:rsidP="00943B06">
      <w:r>
        <w:rPr>
          <w:noProof/>
        </w:rPr>
        <w:drawing>
          <wp:inline distT="0" distB="0" distL="0" distR="0" wp14:anchorId="1DCA0E0A" wp14:editId="1DD1E9AF">
            <wp:extent cx="5931535" cy="1988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8013" w14:textId="34935193" w:rsidR="004448FB" w:rsidRPr="00CF2F23" w:rsidRDefault="008C0B20" w:rsidP="00CF2F23">
      <w:pPr>
        <w:rPr>
          <w:color w:val="0070C0"/>
        </w:rPr>
      </w:pPr>
      <w:r w:rsidRPr="00F14738">
        <w:rPr>
          <w:color w:val="0070C0"/>
        </w:rPr>
        <w:t xml:space="preserve">Passo </w:t>
      </w:r>
      <w:r w:rsidR="00CF2F23">
        <w:rPr>
          <w:color w:val="0070C0"/>
        </w:rPr>
        <w:t>2</w:t>
      </w:r>
    </w:p>
    <w:p w14:paraId="2359BAE8" w14:textId="077F19F3" w:rsidR="008C0B20" w:rsidRDefault="00CF2F23" w:rsidP="004448FB">
      <w:pPr>
        <w:pStyle w:val="Image"/>
        <w:jc w:val="left"/>
      </w:pPr>
      <w:r>
        <w:rPr>
          <w:noProof/>
        </w:rPr>
        <w:drawing>
          <wp:inline distT="0" distB="0" distL="0" distR="0" wp14:anchorId="11EF91BC" wp14:editId="1F6F2F87">
            <wp:extent cx="5943600" cy="1737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13DB" w14:textId="77777777" w:rsidR="00CF2F23" w:rsidRDefault="00CF2F23" w:rsidP="004448FB">
      <w:pPr>
        <w:pStyle w:val="Image"/>
        <w:jc w:val="left"/>
      </w:pPr>
    </w:p>
    <w:p w14:paraId="1F2AF7FD" w14:textId="77777777" w:rsidR="000D487D" w:rsidRDefault="000D487D">
      <w:pPr>
        <w:rPr>
          <w:color w:val="0070C0"/>
        </w:rPr>
      </w:pPr>
      <w:r>
        <w:rPr>
          <w:color w:val="0070C0"/>
        </w:rPr>
        <w:br w:type="page"/>
      </w:r>
    </w:p>
    <w:p w14:paraId="3306BE40" w14:textId="7F168CF8" w:rsidR="00012E5D" w:rsidRDefault="00012E5D" w:rsidP="00012E5D">
      <w:pPr>
        <w:pStyle w:val="Image"/>
        <w:jc w:val="left"/>
        <w:rPr>
          <w:color w:val="0070C0"/>
        </w:rPr>
      </w:pPr>
      <w:r w:rsidRPr="00F14738">
        <w:rPr>
          <w:color w:val="0070C0"/>
        </w:rPr>
        <w:lastRenderedPageBreak/>
        <w:t xml:space="preserve">Passo </w:t>
      </w:r>
      <w:r w:rsidR="000D487D">
        <w:rPr>
          <w:color w:val="0070C0"/>
        </w:rPr>
        <w:t>3</w:t>
      </w:r>
    </w:p>
    <w:p w14:paraId="20083EA7" w14:textId="505F9CFE" w:rsidR="000D487D" w:rsidRDefault="000D487D" w:rsidP="00012E5D">
      <w:pPr>
        <w:pStyle w:val="Image"/>
        <w:jc w:val="left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384C2612" wp14:editId="5BD33330">
            <wp:extent cx="594360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F782" w14:textId="3D150B16" w:rsidR="001A4E77" w:rsidRDefault="001A4E77" w:rsidP="001A4E77">
      <w:pPr>
        <w:pStyle w:val="Image"/>
        <w:jc w:val="left"/>
        <w:rPr>
          <w:color w:val="0070C0"/>
        </w:rPr>
      </w:pPr>
      <w:r w:rsidRPr="00F14738">
        <w:rPr>
          <w:color w:val="0070C0"/>
        </w:rPr>
        <w:t xml:space="preserve">Passo </w:t>
      </w:r>
      <w:r>
        <w:rPr>
          <w:color w:val="0070C0"/>
        </w:rPr>
        <w:t>4</w:t>
      </w:r>
    </w:p>
    <w:p w14:paraId="6B57116C" w14:textId="7B4D6841" w:rsidR="001A4E77" w:rsidRDefault="00F403F0" w:rsidP="001A4E77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2A487E18" wp14:editId="48033EC2">
            <wp:extent cx="5943600" cy="408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A09E" w14:textId="77777777" w:rsidR="001D72C7" w:rsidRDefault="001D72C7" w:rsidP="00F403F0">
      <w:pPr>
        <w:pStyle w:val="Image"/>
        <w:jc w:val="left"/>
        <w:rPr>
          <w:color w:val="0070C0"/>
        </w:rPr>
      </w:pPr>
    </w:p>
    <w:p w14:paraId="5C42C054" w14:textId="6DCDAB1C" w:rsidR="00F403F0" w:rsidRDefault="001D72C7" w:rsidP="00EF3715">
      <w:pPr>
        <w:rPr>
          <w:color w:val="0070C0"/>
        </w:rPr>
      </w:pPr>
      <w:r>
        <w:rPr>
          <w:color w:val="0070C0"/>
        </w:rPr>
        <w:br w:type="page"/>
      </w:r>
      <w:r w:rsidR="00F403F0" w:rsidRPr="00F14738">
        <w:rPr>
          <w:color w:val="0070C0"/>
        </w:rPr>
        <w:lastRenderedPageBreak/>
        <w:t xml:space="preserve">Passo </w:t>
      </w:r>
      <w:r w:rsidR="00F403F0">
        <w:rPr>
          <w:color w:val="0070C0"/>
        </w:rPr>
        <w:t>5</w:t>
      </w:r>
    </w:p>
    <w:p w14:paraId="421A6756" w14:textId="06DDAD9A" w:rsidR="001D72C7" w:rsidRDefault="001D72C7" w:rsidP="00F403F0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7B7F65EA" wp14:editId="1BC7C786">
            <wp:extent cx="2501900" cy="1382223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8187" cy="138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A3CE" w14:textId="66D5B4B8" w:rsidR="001D72C7" w:rsidRDefault="001D72C7" w:rsidP="001D72C7">
      <w:pPr>
        <w:pStyle w:val="Image"/>
        <w:jc w:val="left"/>
        <w:rPr>
          <w:color w:val="0070C0"/>
        </w:rPr>
      </w:pPr>
      <w:r w:rsidRPr="00F14738">
        <w:rPr>
          <w:color w:val="0070C0"/>
        </w:rPr>
        <w:t xml:space="preserve">Passo </w:t>
      </w:r>
      <w:r>
        <w:rPr>
          <w:color w:val="0070C0"/>
        </w:rPr>
        <w:t>6</w:t>
      </w:r>
    </w:p>
    <w:p w14:paraId="2F82D6FA" w14:textId="255FA822" w:rsidR="001D72C7" w:rsidRDefault="001C1AD0" w:rsidP="001D72C7">
      <w:pPr>
        <w:pStyle w:val="Image"/>
        <w:jc w:val="left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7FD4BD5" wp14:editId="01A6D669">
            <wp:extent cx="5085572" cy="2240915"/>
            <wp:effectExtent l="0" t="0" r="127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44" cy="225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580D" w14:textId="7E85449F" w:rsidR="001D72C7" w:rsidRDefault="001D72C7" w:rsidP="001D72C7">
      <w:pPr>
        <w:pStyle w:val="Image"/>
        <w:jc w:val="left"/>
        <w:rPr>
          <w:color w:val="0070C0"/>
        </w:rPr>
      </w:pPr>
      <w:r w:rsidRPr="00F14738">
        <w:rPr>
          <w:color w:val="0070C0"/>
        </w:rPr>
        <w:t xml:space="preserve">Passo </w:t>
      </w:r>
      <w:r>
        <w:rPr>
          <w:color w:val="0070C0"/>
        </w:rPr>
        <w:t>7</w:t>
      </w:r>
    </w:p>
    <w:p w14:paraId="13DF6266" w14:textId="77777777" w:rsidR="003046D8" w:rsidRDefault="003046D8" w:rsidP="006746E5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4EDDDF2E" wp14:editId="271C9F40">
            <wp:extent cx="5073650" cy="269565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200" cy="269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A14F" w14:textId="77777777" w:rsidR="006F03D7" w:rsidRDefault="006F03D7" w:rsidP="006746E5">
      <w:pPr>
        <w:pStyle w:val="Image"/>
        <w:jc w:val="left"/>
        <w:rPr>
          <w:color w:val="0070C0"/>
        </w:rPr>
      </w:pPr>
    </w:p>
    <w:p w14:paraId="4DC63A21" w14:textId="095D5DA1" w:rsidR="006746E5" w:rsidRDefault="006746E5" w:rsidP="006746E5">
      <w:pPr>
        <w:pStyle w:val="Image"/>
        <w:jc w:val="left"/>
        <w:rPr>
          <w:color w:val="0070C0"/>
        </w:rPr>
      </w:pPr>
      <w:r w:rsidRPr="00F14738">
        <w:rPr>
          <w:color w:val="0070C0"/>
        </w:rPr>
        <w:lastRenderedPageBreak/>
        <w:t xml:space="preserve">Passo </w:t>
      </w:r>
      <w:r w:rsidR="00055528">
        <w:rPr>
          <w:color w:val="0070C0"/>
        </w:rPr>
        <w:t>8</w:t>
      </w:r>
    </w:p>
    <w:p w14:paraId="44097CD8" w14:textId="3BA1963C" w:rsidR="008C060A" w:rsidRDefault="008C060A" w:rsidP="006746E5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641293F6" wp14:editId="046EDD38">
            <wp:extent cx="5695950" cy="3541713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126" cy="354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4B5F" w14:textId="2DAF5700" w:rsidR="008C060A" w:rsidRPr="008C060A" w:rsidRDefault="008C060A" w:rsidP="006746E5">
      <w:pPr>
        <w:pStyle w:val="Image"/>
        <w:jc w:val="left"/>
        <w:rPr>
          <w:color w:val="0070C0"/>
          <w:lang w:val="pt-BR"/>
        </w:rPr>
      </w:pPr>
      <w:r w:rsidRPr="008C060A">
        <w:rPr>
          <w:color w:val="0070C0"/>
          <w:lang w:val="pt-BR"/>
        </w:rPr>
        <w:t xml:space="preserve">Passo 9 (Para resolver </w:t>
      </w:r>
      <w:r w:rsidR="00787812">
        <w:rPr>
          <w:color w:val="0070C0"/>
          <w:lang w:val="pt-BR"/>
        </w:rPr>
        <w:t>o problema dos</w:t>
      </w:r>
      <w:r>
        <w:rPr>
          <w:color w:val="0070C0"/>
          <w:lang w:val="pt-BR"/>
        </w:rPr>
        <w:t xml:space="preserve"> erros, atualizar a versão)</w:t>
      </w:r>
    </w:p>
    <w:p w14:paraId="6E8304A3" w14:textId="7F912F62" w:rsidR="007104C8" w:rsidRDefault="00670037" w:rsidP="007104C8">
      <w:pPr>
        <w:pStyle w:val="Image"/>
        <w:jc w:val="left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1F5E5362" wp14:editId="08E09290">
            <wp:extent cx="5686149" cy="30772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19" cy="308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92A7" w14:textId="77777777" w:rsidR="005E6703" w:rsidRDefault="005E6703" w:rsidP="008F14B1">
      <w:pPr>
        <w:pStyle w:val="Image"/>
        <w:jc w:val="left"/>
        <w:rPr>
          <w:color w:val="0070C0"/>
        </w:rPr>
      </w:pPr>
    </w:p>
    <w:p w14:paraId="31846F09" w14:textId="22DEB850" w:rsidR="008F14B1" w:rsidRDefault="008F14B1" w:rsidP="008F14B1">
      <w:pPr>
        <w:pStyle w:val="Image"/>
        <w:jc w:val="left"/>
        <w:rPr>
          <w:color w:val="0070C0"/>
        </w:rPr>
      </w:pPr>
      <w:r w:rsidRPr="00F14738">
        <w:rPr>
          <w:color w:val="0070C0"/>
        </w:rPr>
        <w:lastRenderedPageBreak/>
        <w:t xml:space="preserve">Passo </w:t>
      </w:r>
      <w:r w:rsidR="008C060A">
        <w:rPr>
          <w:color w:val="0070C0"/>
        </w:rPr>
        <w:t>10</w:t>
      </w:r>
    </w:p>
    <w:p w14:paraId="7A9D823D" w14:textId="1543ADC0" w:rsidR="008F14B1" w:rsidRDefault="00061E1F" w:rsidP="008F14B1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04355766" wp14:editId="08770AB8">
            <wp:extent cx="5295900" cy="3064380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435" cy="30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549F" w14:textId="17D83975" w:rsidR="00CE7D3E" w:rsidRDefault="00CE7D3E" w:rsidP="008F14B1">
      <w:pPr>
        <w:pStyle w:val="Image"/>
        <w:jc w:val="left"/>
        <w:rPr>
          <w:color w:val="0070C0"/>
        </w:rPr>
      </w:pPr>
      <w:r w:rsidRPr="00F14738">
        <w:rPr>
          <w:color w:val="0070C0"/>
        </w:rPr>
        <w:t xml:space="preserve">Passo </w:t>
      </w:r>
      <w:r>
        <w:rPr>
          <w:color w:val="0070C0"/>
        </w:rPr>
        <w:t>11</w:t>
      </w:r>
    </w:p>
    <w:p w14:paraId="05722AEB" w14:textId="4C621A9D" w:rsidR="00CE7D3E" w:rsidRDefault="00CE7D3E" w:rsidP="008F14B1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6AA3E18F" wp14:editId="2C1113B3">
            <wp:extent cx="5295900" cy="1257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F3F2" w14:textId="0CCC06C2" w:rsidR="008F14B1" w:rsidRDefault="00C2282D" w:rsidP="008F14B1">
      <w:pPr>
        <w:pStyle w:val="Image"/>
        <w:jc w:val="left"/>
        <w:rPr>
          <w:color w:val="0070C0"/>
        </w:rPr>
      </w:pPr>
      <w:r w:rsidRPr="00F14738">
        <w:rPr>
          <w:color w:val="0070C0"/>
        </w:rPr>
        <w:t xml:space="preserve">Passo </w:t>
      </w:r>
      <w:r>
        <w:rPr>
          <w:color w:val="0070C0"/>
        </w:rPr>
        <w:t>12</w:t>
      </w:r>
    </w:p>
    <w:p w14:paraId="30A7D433" w14:textId="353886DA" w:rsidR="008F14B1" w:rsidRDefault="00C2282D" w:rsidP="006746E5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7FAEF92E" wp14:editId="6AF2AFC5">
            <wp:extent cx="5289550" cy="2037776"/>
            <wp:effectExtent l="0" t="0" r="635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762" cy="20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378" w14:textId="77777777" w:rsidR="006F03D7" w:rsidRDefault="006F03D7" w:rsidP="00E7586B">
      <w:pPr>
        <w:pStyle w:val="Image"/>
        <w:jc w:val="left"/>
        <w:rPr>
          <w:color w:val="0070C0"/>
        </w:rPr>
      </w:pPr>
    </w:p>
    <w:p w14:paraId="703922D8" w14:textId="1A8239E7" w:rsidR="00E7586B" w:rsidRDefault="00E7586B" w:rsidP="00E7586B">
      <w:pPr>
        <w:pStyle w:val="Image"/>
        <w:jc w:val="left"/>
        <w:rPr>
          <w:color w:val="0070C0"/>
        </w:rPr>
      </w:pPr>
      <w:r w:rsidRPr="00F14738">
        <w:rPr>
          <w:color w:val="0070C0"/>
        </w:rPr>
        <w:lastRenderedPageBreak/>
        <w:t xml:space="preserve">Passo </w:t>
      </w:r>
      <w:r>
        <w:rPr>
          <w:color w:val="0070C0"/>
        </w:rPr>
        <w:t>13</w:t>
      </w:r>
    </w:p>
    <w:p w14:paraId="59523F54" w14:textId="2E464CAD" w:rsidR="00E7586B" w:rsidRDefault="001F29DD" w:rsidP="00E7586B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59F848FC" wp14:editId="29164387">
            <wp:extent cx="4648200" cy="331482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4" cy="33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3AC0" w14:textId="6EEC0ECB" w:rsidR="00416785" w:rsidRDefault="00A717D6" w:rsidP="006746E5">
      <w:pPr>
        <w:pStyle w:val="Image"/>
        <w:jc w:val="left"/>
        <w:rPr>
          <w:color w:val="0070C0"/>
        </w:rPr>
      </w:pPr>
      <w:r>
        <w:rPr>
          <w:color w:val="0070C0"/>
        </w:rPr>
        <w:t>Passo 14</w:t>
      </w:r>
    </w:p>
    <w:p w14:paraId="231DEAD2" w14:textId="2D7B519E" w:rsidR="006746E5" w:rsidRDefault="009D68CA" w:rsidP="001D72C7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708FC361" wp14:editId="48CB11FC">
            <wp:extent cx="4641850" cy="3465022"/>
            <wp:effectExtent l="0" t="0" r="635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3731" cy="346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A0C1" w14:textId="77777777" w:rsidR="006F03D7" w:rsidRDefault="006F03D7" w:rsidP="00C433F6">
      <w:pPr>
        <w:pStyle w:val="Image"/>
        <w:jc w:val="left"/>
        <w:rPr>
          <w:color w:val="0070C0"/>
        </w:rPr>
      </w:pPr>
    </w:p>
    <w:p w14:paraId="1F16AE45" w14:textId="01017030" w:rsidR="00C433F6" w:rsidRDefault="00C433F6" w:rsidP="00C433F6">
      <w:pPr>
        <w:pStyle w:val="Image"/>
        <w:jc w:val="left"/>
        <w:rPr>
          <w:color w:val="0070C0"/>
        </w:rPr>
      </w:pPr>
      <w:r>
        <w:rPr>
          <w:color w:val="0070C0"/>
        </w:rPr>
        <w:lastRenderedPageBreak/>
        <w:t>Passo 15</w:t>
      </w:r>
    </w:p>
    <w:p w14:paraId="6C3A2D23" w14:textId="4B6F7715" w:rsidR="004708C1" w:rsidRDefault="004708C1" w:rsidP="00B612FE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41F82586" wp14:editId="73AEE95B">
            <wp:extent cx="4746714" cy="3543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5268" cy="35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EDF4" w14:textId="0EE27BE6" w:rsidR="004708C1" w:rsidRDefault="004708C1" w:rsidP="00C433F6">
      <w:pPr>
        <w:pStyle w:val="Image"/>
        <w:jc w:val="left"/>
        <w:rPr>
          <w:color w:val="0070C0"/>
        </w:rPr>
      </w:pPr>
      <w:r>
        <w:rPr>
          <w:color w:val="0070C0"/>
        </w:rPr>
        <w:t>Passo 16</w:t>
      </w:r>
    </w:p>
    <w:p w14:paraId="466C642D" w14:textId="43CF57AB" w:rsidR="00C433F6" w:rsidRPr="0019415A" w:rsidRDefault="0019415A" w:rsidP="00C433F6">
      <w:pPr>
        <w:pStyle w:val="Image"/>
        <w:jc w:val="left"/>
        <w:rPr>
          <w:b/>
          <w:bCs/>
          <w:color w:val="0070C0"/>
          <w:lang w:val="pt-BR"/>
        </w:rPr>
      </w:pPr>
      <w:r>
        <w:rPr>
          <w:noProof/>
        </w:rPr>
        <w:drawing>
          <wp:inline distT="0" distB="0" distL="0" distR="0" wp14:anchorId="04630AB3" wp14:editId="6EDCC107">
            <wp:extent cx="4776143" cy="3081020"/>
            <wp:effectExtent l="0" t="0" r="571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622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A0D4" w14:textId="77777777" w:rsidR="006F03D7" w:rsidRDefault="006F03D7" w:rsidP="0019415A">
      <w:pPr>
        <w:pStyle w:val="Image"/>
        <w:jc w:val="left"/>
        <w:rPr>
          <w:color w:val="0070C0"/>
        </w:rPr>
      </w:pPr>
    </w:p>
    <w:p w14:paraId="5B6333CF" w14:textId="50D8D23F" w:rsidR="0019415A" w:rsidRDefault="0019415A" w:rsidP="0019415A">
      <w:pPr>
        <w:pStyle w:val="Image"/>
        <w:jc w:val="left"/>
        <w:rPr>
          <w:color w:val="0070C0"/>
        </w:rPr>
      </w:pPr>
      <w:r>
        <w:rPr>
          <w:color w:val="0070C0"/>
        </w:rPr>
        <w:lastRenderedPageBreak/>
        <w:t>Passo 1</w:t>
      </w:r>
      <w:r w:rsidR="004708C1">
        <w:rPr>
          <w:color w:val="0070C0"/>
        </w:rPr>
        <w:t>7</w:t>
      </w:r>
    </w:p>
    <w:p w14:paraId="0159A5BF" w14:textId="41C29BBE" w:rsidR="001D72C7" w:rsidRDefault="007F541E" w:rsidP="00F403F0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0DD3FF20" wp14:editId="512C083D">
            <wp:extent cx="5568950" cy="3571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5843" cy="35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FD0E" w14:textId="41A38EC0" w:rsidR="003959A6" w:rsidRDefault="003959A6" w:rsidP="003959A6">
      <w:pPr>
        <w:pStyle w:val="Image"/>
        <w:jc w:val="left"/>
        <w:rPr>
          <w:color w:val="0070C0"/>
        </w:rPr>
      </w:pPr>
      <w:r>
        <w:rPr>
          <w:color w:val="0070C0"/>
        </w:rPr>
        <w:t>Passo 1</w:t>
      </w:r>
      <w:r w:rsidR="004708C1">
        <w:rPr>
          <w:color w:val="0070C0"/>
        </w:rPr>
        <w:t>8</w:t>
      </w:r>
    </w:p>
    <w:p w14:paraId="4D13393C" w14:textId="226DAB54" w:rsidR="003959A6" w:rsidRDefault="00B913BC" w:rsidP="003959A6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6452677E" wp14:editId="74F0825A">
            <wp:extent cx="5575300" cy="3200437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8484" cy="32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E232" w14:textId="77777777" w:rsidR="006F03D7" w:rsidRDefault="006F03D7" w:rsidP="003959A6">
      <w:pPr>
        <w:pStyle w:val="Image"/>
        <w:jc w:val="left"/>
        <w:rPr>
          <w:color w:val="0070C0"/>
        </w:rPr>
      </w:pPr>
    </w:p>
    <w:p w14:paraId="24C4B9D4" w14:textId="7E54B064" w:rsidR="003959A6" w:rsidRDefault="003959A6" w:rsidP="003959A6">
      <w:pPr>
        <w:pStyle w:val="Image"/>
        <w:jc w:val="left"/>
        <w:rPr>
          <w:color w:val="0070C0"/>
        </w:rPr>
      </w:pPr>
      <w:r>
        <w:rPr>
          <w:color w:val="0070C0"/>
        </w:rPr>
        <w:lastRenderedPageBreak/>
        <w:t>Passo 1</w:t>
      </w:r>
      <w:r w:rsidR="004708C1">
        <w:rPr>
          <w:color w:val="0070C0"/>
        </w:rPr>
        <w:t>9</w:t>
      </w:r>
    </w:p>
    <w:p w14:paraId="24C14019" w14:textId="621C6E2B" w:rsidR="003959A6" w:rsidRDefault="006D3A5F" w:rsidP="003959A6">
      <w:pPr>
        <w:pStyle w:val="Image"/>
        <w:jc w:val="left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0C0F279E" wp14:editId="5A5638E6">
            <wp:extent cx="5943600" cy="3200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45A7" w14:textId="77777777" w:rsidR="006D3A5F" w:rsidRDefault="006D3A5F" w:rsidP="003959A6">
      <w:pPr>
        <w:pStyle w:val="Image"/>
        <w:jc w:val="left"/>
        <w:rPr>
          <w:color w:val="0070C0"/>
        </w:rPr>
      </w:pPr>
    </w:p>
    <w:p w14:paraId="5DBD2FD6" w14:textId="0B38C1EF" w:rsidR="00DE6C55" w:rsidRDefault="00DE6C55" w:rsidP="00DE6C55">
      <w:pPr>
        <w:pStyle w:val="Image"/>
        <w:jc w:val="left"/>
        <w:rPr>
          <w:color w:val="0070C0"/>
        </w:rPr>
      </w:pPr>
      <w:r>
        <w:rPr>
          <w:color w:val="0070C0"/>
        </w:rPr>
        <w:t>Passo 20</w:t>
      </w:r>
    </w:p>
    <w:p w14:paraId="1B74B169" w14:textId="0B222E97" w:rsidR="00DE6C55" w:rsidRDefault="00BF1E3C" w:rsidP="00DE6C55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22DC3B2F" wp14:editId="18B5A25B">
            <wp:extent cx="5943600" cy="3181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0CCE" w14:textId="77777777" w:rsidR="00BF1E3C" w:rsidRDefault="00BF1E3C" w:rsidP="00DE6C55">
      <w:pPr>
        <w:pStyle w:val="Image"/>
        <w:jc w:val="left"/>
        <w:rPr>
          <w:color w:val="0070C0"/>
        </w:rPr>
      </w:pPr>
    </w:p>
    <w:p w14:paraId="6E625DE5" w14:textId="771A1E5B" w:rsidR="00BF1E3C" w:rsidRDefault="00BF1E3C" w:rsidP="00D26097">
      <w:pPr>
        <w:rPr>
          <w:color w:val="0070C0"/>
        </w:rPr>
      </w:pPr>
      <w:r>
        <w:rPr>
          <w:color w:val="0070C0"/>
        </w:rPr>
        <w:lastRenderedPageBreak/>
        <w:t>Passo 21</w:t>
      </w:r>
    </w:p>
    <w:p w14:paraId="729B07EC" w14:textId="7EC6BFD5" w:rsidR="00BF1E3C" w:rsidRDefault="00A650C3" w:rsidP="00BF1E3C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222115E1" wp14:editId="61D21C30">
            <wp:extent cx="4229100" cy="3460541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4401" cy="347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540D" w14:textId="77777777" w:rsidR="00A650C3" w:rsidRDefault="00A650C3" w:rsidP="00BF1E3C">
      <w:pPr>
        <w:pStyle w:val="Image"/>
        <w:jc w:val="left"/>
        <w:rPr>
          <w:color w:val="0070C0"/>
        </w:rPr>
      </w:pPr>
    </w:p>
    <w:p w14:paraId="77C547CF" w14:textId="1491A2F5" w:rsidR="00BF1E3C" w:rsidRDefault="00BF1E3C" w:rsidP="00BF1E3C">
      <w:pPr>
        <w:pStyle w:val="Image"/>
        <w:jc w:val="left"/>
        <w:rPr>
          <w:color w:val="0070C0"/>
        </w:rPr>
      </w:pPr>
      <w:r>
        <w:rPr>
          <w:color w:val="0070C0"/>
        </w:rPr>
        <w:t>Passo 22</w:t>
      </w:r>
    </w:p>
    <w:p w14:paraId="32253FC3" w14:textId="1360F35A" w:rsidR="008868B7" w:rsidRDefault="008E6F99" w:rsidP="00BF1E3C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096484F6" wp14:editId="5287C6A1">
            <wp:extent cx="2444750" cy="270365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9967" cy="27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769E" w14:textId="77777777" w:rsidR="006F03D7" w:rsidRDefault="006F03D7" w:rsidP="00F20D0B">
      <w:pPr>
        <w:pStyle w:val="Image"/>
        <w:jc w:val="left"/>
        <w:rPr>
          <w:color w:val="0070C0"/>
        </w:rPr>
      </w:pPr>
    </w:p>
    <w:p w14:paraId="50075903" w14:textId="77777777" w:rsidR="006F03D7" w:rsidRDefault="006F03D7" w:rsidP="00F20D0B">
      <w:pPr>
        <w:pStyle w:val="Image"/>
        <w:jc w:val="left"/>
        <w:rPr>
          <w:color w:val="0070C0"/>
        </w:rPr>
      </w:pPr>
    </w:p>
    <w:p w14:paraId="6B5D0A3F" w14:textId="1C32482B" w:rsidR="00F20D0B" w:rsidRDefault="00F20D0B" w:rsidP="00F20D0B">
      <w:pPr>
        <w:pStyle w:val="Image"/>
        <w:jc w:val="left"/>
        <w:rPr>
          <w:color w:val="0070C0"/>
        </w:rPr>
      </w:pPr>
      <w:r>
        <w:rPr>
          <w:color w:val="0070C0"/>
        </w:rPr>
        <w:lastRenderedPageBreak/>
        <w:t>Passo 23</w:t>
      </w:r>
    </w:p>
    <w:p w14:paraId="2A8CC133" w14:textId="3F084F2E" w:rsidR="00F20D0B" w:rsidRDefault="00BE7021" w:rsidP="00F20D0B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3CD26A0F" wp14:editId="39CA2CAD">
            <wp:extent cx="4514850" cy="3060547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611" cy="30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D725" w14:textId="24799E4F" w:rsidR="00B75F22" w:rsidRDefault="00B75F22" w:rsidP="00B75F22">
      <w:pPr>
        <w:pStyle w:val="Image"/>
        <w:jc w:val="left"/>
        <w:rPr>
          <w:color w:val="0070C0"/>
        </w:rPr>
      </w:pPr>
      <w:r>
        <w:rPr>
          <w:color w:val="0070C0"/>
        </w:rPr>
        <w:t>Passo 24</w:t>
      </w:r>
    </w:p>
    <w:p w14:paraId="1133ECDE" w14:textId="77777777" w:rsidR="00A1418B" w:rsidRDefault="00D46E14" w:rsidP="00E93698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32BF9289" wp14:editId="71CEB7B0">
            <wp:extent cx="4559300" cy="35470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3286" cy="35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F1F" w14:textId="77777777" w:rsidR="006F03D7" w:rsidRDefault="006F03D7" w:rsidP="00E93698">
      <w:pPr>
        <w:pStyle w:val="Image"/>
        <w:jc w:val="left"/>
        <w:rPr>
          <w:color w:val="0070C0"/>
        </w:rPr>
      </w:pPr>
    </w:p>
    <w:p w14:paraId="31A39131" w14:textId="44EE9531" w:rsidR="00E93698" w:rsidRDefault="00E93698" w:rsidP="00E93698">
      <w:pPr>
        <w:pStyle w:val="Image"/>
        <w:jc w:val="left"/>
        <w:rPr>
          <w:color w:val="0070C0"/>
        </w:rPr>
      </w:pPr>
      <w:r>
        <w:rPr>
          <w:color w:val="0070C0"/>
        </w:rPr>
        <w:lastRenderedPageBreak/>
        <w:t>Passo 25</w:t>
      </w:r>
    </w:p>
    <w:p w14:paraId="4DE2257F" w14:textId="58DAEC74" w:rsidR="00BF1E3C" w:rsidRDefault="00B67BFE" w:rsidP="00BF1E3C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71971B39" wp14:editId="7AC751ED">
            <wp:extent cx="5454650" cy="291963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5630" cy="29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00AB" w14:textId="77777777" w:rsidR="00B67BFE" w:rsidRDefault="00B67BFE" w:rsidP="00BF1E3C">
      <w:pPr>
        <w:pStyle w:val="Image"/>
        <w:jc w:val="left"/>
        <w:rPr>
          <w:color w:val="0070C0"/>
        </w:rPr>
      </w:pPr>
    </w:p>
    <w:p w14:paraId="4EC48319" w14:textId="316691E1" w:rsidR="00B67BFE" w:rsidRDefault="00B67BFE" w:rsidP="00B67BFE">
      <w:pPr>
        <w:pStyle w:val="Image"/>
        <w:jc w:val="left"/>
        <w:rPr>
          <w:color w:val="0070C0"/>
        </w:rPr>
      </w:pPr>
      <w:r>
        <w:rPr>
          <w:color w:val="0070C0"/>
        </w:rPr>
        <w:t>Passo 26</w:t>
      </w:r>
    </w:p>
    <w:p w14:paraId="07F8A77F" w14:textId="1C24CCD6" w:rsidR="005C3536" w:rsidRDefault="000E4419" w:rsidP="004448FB">
      <w:pPr>
        <w:pStyle w:val="Image"/>
        <w:jc w:val="left"/>
      </w:pPr>
      <w:r>
        <w:rPr>
          <w:noProof/>
        </w:rPr>
        <w:drawing>
          <wp:inline distT="0" distB="0" distL="0" distR="0" wp14:anchorId="607EFD3A" wp14:editId="7E0DFDF7">
            <wp:extent cx="5473700" cy="3408782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4713" cy="34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D196" w14:textId="148D3C30" w:rsidR="005C3536" w:rsidRPr="006B3291" w:rsidRDefault="005C3536" w:rsidP="006B3291">
      <w:r>
        <w:br w:type="page"/>
      </w:r>
      <w:r>
        <w:rPr>
          <w:color w:val="0070C0"/>
        </w:rPr>
        <w:lastRenderedPageBreak/>
        <w:t>Passo 27</w:t>
      </w:r>
    </w:p>
    <w:p w14:paraId="55C2E06E" w14:textId="23460652" w:rsidR="005C3536" w:rsidRDefault="00107EC7" w:rsidP="005C3536">
      <w:pPr>
        <w:pStyle w:val="Image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527629A9" wp14:editId="23C3A2B7">
            <wp:extent cx="5943600" cy="27787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4856" w14:textId="77777777" w:rsidR="00107EC7" w:rsidRDefault="00107EC7" w:rsidP="005C3536">
      <w:pPr>
        <w:pStyle w:val="Image"/>
        <w:jc w:val="left"/>
        <w:rPr>
          <w:color w:val="0070C0"/>
        </w:rPr>
      </w:pPr>
    </w:p>
    <w:p w14:paraId="0AD1C29B" w14:textId="0C6F2912" w:rsidR="00107EC7" w:rsidRDefault="00107EC7" w:rsidP="00107EC7">
      <w:pPr>
        <w:pStyle w:val="Image"/>
        <w:jc w:val="left"/>
        <w:rPr>
          <w:color w:val="0070C0"/>
        </w:rPr>
      </w:pPr>
      <w:r>
        <w:rPr>
          <w:color w:val="0070C0"/>
        </w:rPr>
        <w:t xml:space="preserve">Passo </w:t>
      </w:r>
      <w:r w:rsidR="003B45C5">
        <w:rPr>
          <w:color w:val="0070C0"/>
        </w:rPr>
        <w:t>28</w:t>
      </w:r>
    </w:p>
    <w:p w14:paraId="52A4A3BF" w14:textId="5F467BBE" w:rsidR="00107EC7" w:rsidRDefault="00C233E9" w:rsidP="00107EC7">
      <w:pPr>
        <w:pStyle w:val="Image"/>
        <w:jc w:val="left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E4683A6" wp14:editId="20EE52CB">
            <wp:extent cx="5937250" cy="1193800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1DE3" w14:textId="3BB55C97" w:rsidR="00C233E9" w:rsidRDefault="00C233E9" w:rsidP="00107EC7">
      <w:pPr>
        <w:pStyle w:val="Image"/>
        <w:jc w:val="left"/>
        <w:rPr>
          <w:color w:val="0070C0"/>
        </w:rPr>
      </w:pPr>
    </w:p>
    <w:p w14:paraId="4A89EF35" w14:textId="41F67F62" w:rsidR="00C233E9" w:rsidRPr="00C233E9" w:rsidRDefault="00C233E9" w:rsidP="00C233E9">
      <w:pPr>
        <w:pStyle w:val="Image"/>
        <w:jc w:val="left"/>
        <w:rPr>
          <w:color w:val="0070C0"/>
          <w:lang w:val="pt-BR"/>
        </w:rPr>
      </w:pPr>
      <w:r w:rsidRPr="00C233E9">
        <w:rPr>
          <w:color w:val="0070C0"/>
          <w:lang w:val="pt-BR"/>
        </w:rPr>
        <w:t xml:space="preserve">Passo </w:t>
      </w:r>
      <w:r w:rsidR="003B45C5">
        <w:rPr>
          <w:color w:val="0070C0"/>
          <w:lang w:val="pt-BR"/>
        </w:rPr>
        <w:t>29</w:t>
      </w:r>
      <w:r w:rsidRPr="00C233E9">
        <w:rPr>
          <w:color w:val="0070C0"/>
          <w:lang w:val="pt-BR"/>
        </w:rPr>
        <w:t xml:space="preserve"> (Acessar o link abaixo):</w:t>
      </w:r>
    </w:p>
    <w:p w14:paraId="20D3C06F" w14:textId="77777777" w:rsidR="00C233E9" w:rsidRPr="00C233E9" w:rsidRDefault="00C233E9" w:rsidP="00C233E9">
      <w:pPr>
        <w:pStyle w:val="Image"/>
        <w:jc w:val="left"/>
        <w:rPr>
          <w:lang w:val="pt-BR"/>
        </w:rPr>
      </w:pPr>
    </w:p>
    <w:p w14:paraId="581DA37B" w14:textId="49E67234" w:rsidR="00C233E9" w:rsidRPr="00C233E9" w:rsidRDefault="00B87A27" w:rsidP="00C233E9">
      <w:pPr>
        <w:pStyle w:val="Image"/>
        <w:jc w:val="left"/>
        <w:rPr>
          <w:lang w:val="pt-BR"/>
        </w:rPr>
      </w:pPr>
      <w:hyperlink r:id="rId36" w:history="1">
        <w:r w:rsidR="00C233E9" w:rsidRPr="00C233E9">
          <w:rPr>
            <w:rStyle w:val="Hyperlink"/>
            <w:lang w:val="pt-BR"/>
          </w:rPr>
          <w:t>https://florianodeno.herokuapp.com/</w:t>
        </w:r>
      </w:hyperlink>
    </w:p>
    <w:p w14:paraId="0A092B89" w14:textId="1FE2EB53" w:rsidR="00C233E9" w:rsidRDefault="00C233E9" w:rsidP="00C233E9">
      <w:pPr>
        <w:pStyle w:val="Image"/>
        <w:jc w:val="left"/>
        <w:rPr>
          <w:color w:val="0070C0"/>
          <w:lang w:val="pt-BR"/>
        </w:rPr>
      </w:pPr>
    </w:p>
    <w:p w14:paraId="5F6A8E77" w14:textId="7589BEEF" w:rsidR="00FE02C7" w:rsidRPr="00FE02C7" w:rsidRDefault="00FE02C7" w:rsidP="00C233E9">
      <w:pPr>
        <w:pStyle w:val="Image"/>
        <w:jc w:val="left"/>
        <w:rPr>
          <w:b/>
          <w:bCs/>
          <w:color w:val="0070C0"/>
          <w:lang w:val="pt-BR"/>
        </w:rPr>
      </w:pPr>
      <w:r w:rsidRPr="00FE02C7">
        <w:rPr>
          <w:b/>
          <w:bCs/>
          <w:color w:val="0070C0"/>
          <w:lang w:val="pt-BR"/>
        </w:rPr>
        <w:t>Referência</w:t>
      </w:r>
    </w:p>
    <w:p w14:paraId="37ADDF81" w14:textId="74BCADA9" w:rsidR="00C233E9" w:rsidRPr="00C233E9" w:rsidRDefault="00FE02C7" w:rsidP="00FE02C7">
      <w:pPr>
        <w:rPr>
          <w:color w:val="0070C0"/>
          <w:lang w:val="pt-BR"/>
        </w:rPr>
      </w:pPr>
      <w:r w:rsidRPr="00FE02C7">
        <w:rPr>
          <w:color w:val="0070C0"/>
          <w:sz w:val="18"/>
          <w:szCs w:val="18"/>
          <w:lang w:val="pt-BR"/>
        </w:rPr>
        <w:t xml:space="preserve">BOAS, </w:t>
      </w:r>
      <w:r w:rsidRPr="00FE02C7">
        <w:rPr>
          <w:color w:val="0070C0"/>
          <w:sz w:val="18"/>
          <w:szCs w:val="18"/>
          <w:lang w:val="pt-BR"/>
        </w:rPr>
        <w:t>Leandro Vilas</w:t>
      </w:r>
      <w:r w:rsidRPr="00FE02C7">
        <w:rPr>
          <w:color w:val="0070C0"/>
          <w:sz w:val="18"/>
          <w:szCs w:val="18"/>
          <w:lang w:val="pt-BR"/>
        </w:rPr>
        <w:t>.</w:t>
      </w:r>
      <w:r w:rsidRPr="00FE02C7">
        <w:rPr>
          <w:color w:val="0070C0"/>
          <w:sz w:val="18"/>
          <w:szCs w:val="18"/>
          <w:lang w:val="pt-BR"/>
        </w:rPr>
        <w:t xml:space="preserve"> Criando Hello World com Deno e publicando no Heroku</w:t>
      </w:r>
      <w:r w:rsidRPr="00FE02C7">
        <w:rPr>
          <w:color w:val="0070C0"/>
          <w:sz w:val="18"/>
          <w:szCs w:val="18"/>
          <w:lang w:val="pt-BR"/>
        </w:rPr>
        <w:t xml:space="preserve">. Disponível em: </w:t>
      </w:r>
      <w:r>
        <w:rPr>
          <w:color w:val="0070C0"/>
          <w:lang w:val="pt-BR"/>
        </w:rPr>
        <w:t>&lt;</w:t>
      </w:r>
      <w:hyperlink r:id="rId37" w:history="1">
        <w:r w:rsidRPr="00ED11B1">
          <w:rPr>
            <w:rStyle w:val="Hyperlink"/>
            <w:sz w:val="18"/>
            <w:szCs w:val="18"/>
            <w:lang w:val="pt-BR"/>
          </w:rPr>
          <w:t>https://medium.com/@leandrovboas/criando-hello-word-com-deno-e-public</w:t>
        </w:r>
        <w:r w:rsidRPr="00ED11B1">
          <w:rPr>
            <w:rStyle w:val="Hyperlink"/>
            <w:sz w:val="18"/>
            <w:szCs w:val="18"/>
            <w:lang w:val="pt-BR"/>
          </w:rPr>
          <w:t>a</w:t>
        </w:r>
        <w:r w:rsidRPr="00ED11B1">
          <w:rPr>
            <w:rStyle w:val="Hyperlink"/>
            <w:sz w:val="18"/>
            <w:szCs w:val="18"/>
            <w:lang w:val="pt-BR"/>
          </w:rPr>
          <w:t>ndo-no-heroku-7d1f49912b52</w:t>
        </w:r>
      </w:hyperlink>
      <w:r>
        <w:rPr>
          <w:color w:val="0070C0"/>
          <w:sz w:val="18"/>
          <w:szCs w:val="18"/>
          <w:lang w:val="pt-BR"/>
        </w:rPr>
        <w:t>&gt; Acesso em: 17 out. 2020.</w:t>
      </w:r>
    </w:p>
    <w:sectPr w:rsidR="00C233E9" w:rsidRPr="00C233E9" w:rsidSect="00DD5358">
      <w:footerReference w:type="default" r:id="rId38"/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90E63" w14:textId="77777777" w:rsidR="00B87A27" w:rsidRDefault="00B87A27">
      <w:pPr>
        <w:spacing w:line="240" w:lineRule="auto"/>
      </w:pPr>
      <w:r>
        <w:separator/>
      </w:r>
    </w:p>
  </w:endnote>
  <w:endnote w:type="continuationSeparator" w:id="0">
    <w:p w14:paraId="1E22B9C0" w14:textId="77777777" w:rsidR="00B87A27" w:rsidRDefault="00B87A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156D" w14:textId="77777777" w:rsidR="008B5431" w:rsidRDefault="008B5431" w:rsidP="008B5431">
    <w:pPr>
      <w:pStyle w:val="Footer"/>
      <w:jc w:val="right"/>
      <w:rPr>
        <w:lang w:val="pt-BR"/>
      </w:rPr>
    </w:pPr>
    <w:r w:rsidRPr="008B5431">
      <w:rPr>
        <w:lang w:val="pt-BR"/>
      </w:rPr>
      <w:t>Floriano Ferreira dos Reis F</w:t>
    </w:r>
    <w:r>
      <w:rPr>
        <w:lang w:val="pt-BR"/>
      </w:rPr>
      <w:t>ilho</w:t>
    </w:r>
  </w:p>
  <w:p w14:paraId="48959815" w14:textId="20F635EA" w:rsidR="00B55788" w:rsidRPr="008B5431" w:rsidRDefault="008B5431" w:rsidP="00435ACF">
    <w:pPr>
      <w:pStyle w:val="Footer"/>
      <w:jc w:val="right"/>
      <w:rPr>
        <w:lang w:val="pt-BR"/>
      </w:rPr>
    </w:pPr>
    <w:r>
      <w:rPr>
        <w:lang w:val="pt-BR"/>
      </w:rPr>
      <w:t xml:space="preserve">18/08/2020 </w:t>
    </w:r>
    <w:r w:rsidR="00435ACF">
      <w:rPr>
        <w:lang w:val="pt-BR"/>
      </w:rPr>
      <w:t xml:space="preserve">página: </w:t>
    </w:r>
    <w:sdt>
      <w:sdtPr>
        <w:id w:val="88753678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55788">
          <w:fldChar w:fldCharType="begin"/>
        </w:r>
        <w:r w:rsidR="00B55788" w:rsidRPr="008B5431">
          <w:rPr>
            <w:lang w:val="pt-BR"/>
          </w:rPr>
          <w:instrText xml:space="preserve"> PAGE   \* MERGEFORMAT </w:instrText>
        </w:r>
        <w:r w:rsidR="00B55788">
          <w:fldChar w:fldCharType="separate"/>
        </w:r>
        <w:r w:rsidR="00B55788" w:rsidRPr="008B5431">
          <w:rPr>
            <w:noProof/>
            <w:lang w:val="pt-BR"/>
          </w:rPr>
          <w:t>2</w:t>
        </w:r>
        <w:r w:rsidR="00B55788">
          <w:rPr>
            <w:noProof/>
          </w:rPr>
          <w:fldChar w:fldCharType="end"/>
        </w:r>
      </w:sdtContent>
    </w:sdt>
  </w:p>
  <w:p w14:paraId="223A1D54" w14:textId="07CFC3C2" w:rsidR="00B55788" w:rsidRPr="00B55788" w:rsidRDefault="00B55788" w:rsidP="00B55788">
    <w:pPr>
      <w:pStyle w:val="Footer"/>
      <w:jc w:val="right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B85098" w14:textId="77777777" w:rsidR="00B87A27" w:rsidRDefault="00B87A27">
      <w:pPr>
        <w:spacing w:line="240" w:lineRule="auto"/>
      </w:pPr>
      <w:r>
        <w:separator/>
      </w:r>
    </w:p>
  </w:footnote>
  <w:footnote w:type="continuationSeparator" w:id="0">
    <w:p w14:paraId="558C3BC1" w14:textId="77777777" w:rsidR="00B87A27" w:rsidRDefault="00B87A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10"/>
  </w:num>
  <w:num w:numId="2">
    <w:abstractNumId w:val="10"/>
    <w:lvlOverride w:ilvl="0">
      <w:startOverride w:val="1"/>
    </w:lvlOverride>
  </w:num>
  <w:num w:numId="3">
    <w:abstractNumId w:val="10"/>
  </w:num>
  <w:num w:numId="4">
    <w:abstractNumId w:val="10"/>
    <w:lvlOverride w:ilvl="0">
      <w:startOverride w:val="1"/>
    </w:lvlOverride>
  </w:num>
  <w:num w:numId="5">
    <w:abstractNumId w:val="8"/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C84"/>
    <w:rsid w:val="00007202"/>
    <w:rsid w:val="00012C08"/>
    <w:rsid w:val="00012E5D"/>
    <w:rsid w:val="000150E9"/>
    <w:rsid w:val="00030E3C"/>
    <w:rsid w:val="00055528"/>
    <w:rsid w:val="00061E1F"/>
    <w:rsid w:val="00064691"/>
    <w:rsid w:val="00072D27"/>
    <w:rsid w:val="00083C22"/>
    <w:rsid w:val="00086E87"/>
    <w:rsid w:val="000871A8"/>
    <w:rsid w:val="000A036B"/>
    <w:rsid w:val="000D0E4A"/>
    <w:rsid w:val="000D487D"/>
    <w:rsid w:val="000E4419"/>
    <w:rsid w:val="000F11B9"/>
    <w:rsid w:val="00102341"/>
    <w:rsid w:val="00105960"/>
    <w:rsid w:val="001073CE"/>
    <w:rsid w:val="00107EC7"/>
    <w:rsid w:val="00121553"/>
    <w:rsid w:val="00131CAB"/>
    <w:rsid w:val="001509F5"/>
    <w:rsid w:val="0019415A"/>
    <w:rsid w:val="001A2308"/>
    <w:rsid w:val="001A4E77"/>
    <w:rsid w:val="001C106B"/>
    <w:rsid w:val="001C1AD0"/>
    <w:rsid w:val="001D0BD1"/>
    <w:rsid w:val="001D72C7"/>
    <w:rsid w:val="001F29DD"/>
    <w:rsid w:val="002017AC"/>
    <w:rsid w:val="00227165"/>
    <w:rsid w:val="002344A2"/>
    <w:rsid w:val="002359ED"/>
    <w:rsid w:val="00252520"/>
    <w:rsid w:val="002625F9"/>
    <w:rsid w:val="002631F7"/>
    <w:rsid w:val="0026484A"/>
    <w:rsid w:val="0026504D"/>
    <w:rsid w:val="00276926"/>
    <w:rsid w:val="002A517C"/>
    <w:rsid w:val="002A67C8"/>
    <w:rsid w:val="002B40B7"/>
    <w:rsid w:val="002C1851"/>
    <w:rsid w:val="002C3274"/>
    <w:rsid w:val="002C5D75"/>
    <w:rsid w:val="00301789"/>
    <w:rsid w:val="003046D8"/>
    <w:rsid w:val="00325194"/>
    <w:rsid w:val="00371D9A"/>
    <w:rsid w:val="003728E3"/>
    <w:rsid w:val="003959A6"/>
    <w:rsid w:val="003962D3"/>
    <w:rsid w:val="003B45C5"/>
    <w:rsid w:val="003C7D9D"/>
    <w:rsid w:val="003E3A63"/>
    <w:rsid w:val="004162BE"/>
    <w:rsid w:val="00416785"/>
    <w:rsid w:val="00435ACF"/>
    <w:rsid w:val="004448FB"/>
    <w:rsid w:val="00457BEB"/>
    <w:rsid w:val="00461B2E"/>
    <w:rsid w:val="004708C1"/>
    <w:rsid w:val="00482CFC"/>
    <w:rsid w:val="00487996"/>
    <w:rsid w:val="00491910"/>
    <w:rsid w:val="004A3D03"/>
    <w:rsid w:val="004B6D7F"/>
    <w:rsid w:val="004D785F"/>
    <w:rsid w:val="004E744B"/>
    <w:rsid w:val="004F7760"/>
    <w:rsid w:val="00505978"/>
    <w:rsid w:val="00520AC9"/>
    <w:rsid w:val="00594254"/>
    <w:rsid w:val="005B6EB8"/>
    <w:rsid w:val="005C3536"/>
    <w:rsid w:val="005C5052"/>
    <w:rsid w:val="005E6703"/>
    <w:rsid w:val="00614CAB"/>
    <w:rsid w:val="00633BC0"/>
    <w:rsid w:val="00661DE5"/>
    <w:rsid w:val="00670037"/>
    <w:rsid w:val="006706DE"/>
    <w:rsid w:val="006746E5"/>
    <w:rsid w:val="0069487E"/>
    <w:rsid w:val="006A648B"/>
    <w:rsid w:val="006B0B82"/>
    <w:rsid w:val="006B3291"/>
    <w:rsid w:val="006B7EF2"/>
    <w:rsid w:val="006C3B5F"/>
    <w:rsid w:val="006D3A5F"/>
    <w:rsid w:val="006D3A72"/>
    <w:rsid w:val="006E5204"/>
    <w:rsid w:val="006F03D7"/>
    <w:rsid w:val="006F53EE"/>
    <w:rsid w:val="006F6C56"/>
    <w:rsid w:val="007104C8"/>
    <w:rsid w:val="00717507"/>
    <w:rsid w:val="007263B8"/>
    <w:rsid w:val="00726D9C"/>
    <w:rsid w:val="00726F2C"/>
    <w:rsid w:val="00736D30"/>
    <w:rsid w:val="00736FF4"/>
    <w:rsid w:val="00742FF3"/>
    <w:rsid w:val="00787812"/>
    <w:rsid w:val="00794B27"/>
    <w:rsid w:val="007A73CB"/>
    <w:rsid w:val="007A7846"/>
    <w:rsid w:val="007B2795"/>
    <w:rsid w:val="007F541E"/>
    <w:rsid w:val="007F66F5"/>
    <w:rsid w:val="00812400"/>
    <w:rsid w:val="0082203C"/>
    <w:rsid w:val="008224B4"/>
    <w:rsid w:val="00824F46"/>
    <w:rsid w:val="008360A8"/>
    <w:rsid w:val="008416E0"/>
    <w:rsid w:val="00853E64"/>
    <w:rsid w:val="008827F9"/>
    <w:rsid w:val="008868B7"/>
    <w:rsid w:val="00895251"/>
    <w:rsid w:val="00897BFF"/>
    <w:rsid w:val="008A6815"/>
    <w:rsid w:val="008B5431"/>
    <w:rsid w:val="008C060A"/>
    <w:rsid w:val="008C0B20"/>
    <w:rsid w:val="008C61B9"/>
    <w:rsid w:val="008E6F99"/>
    <w:rsid w:val="008F14B1"/>
    <w:rsid w:val="00912477"/>
    <w:rsid w:val="009139AF"/>
    <w:rsid w:val="00943B06"/>
    <w:rsid w:val="00945864"/>
    <w:rsid w:val="009806F4"/>
    <w:rsid w:val="009853E9"/>
    <w:rsid w:val="00996E16"/>
    <w:rsid w:val="009B69C5"/>
    <w:rsid w:val="009D3947"/>
    <w:rsid w:val="009D68CA"/>
    <w:rsid w:val="009F72A7"/>
    <w:rsid w:val="00A119D9"/>
    <w:rsid w:val="00A1309F"/>
    <w:rsid w:val="00A1418B"/>
    <w:rsid w:val="00A2093C"/>
    <w:rsid w:val="00A215FB"/>
    <w:rsid w:val="00A21BED"/>
    <w:rsid w:val="00A27D99"/>
    <w:rsid w:val="00A60D92"/>
    <w:rsid w:val="00A650C3"/>
    <w:rsid w:val="00A717D6"/>
    <w:rsid w:val="00A72DF9"/>
    <w:rsid w:val="00A86EAC"/>
    <w:rsid w:val="00A923E7"/>
    <w:rsid w:val="00AA661C"/>
    <w:rsid w:val="00AC2F58"/>
    <w:rsid w:val="00AE1CB8"/>
    <w:rsid w:val="00B369B4"/>
    <w:rsid w:val="00B53817"/>
    <w:rsid w:val="00B55788"/>
    <w:rsid w:val="00B612FE"/>
    <w:rsid w:val="00B61F85"/>
    <w:rsid w:val="00B67BFE"/>
    <w:rsid w:val="00B75F22"/>
    <w:rsid w:val="00B87A27"/>
    <w:rsid w:val="00B913BC"/>
    <w:rsid w:val="00BA3CC7"/>
    <w:rsid w:val="00BA5F8E"/>
    <w:rsid w:val="00BB3197"/>
    <w:rsid w:val="00BC1985"/>
    <w:rsid w:val="00BC3EC9"/>
    <w:rsid w:val="00BE7021"/>
    <w:rsid w:val="00BF1E3C"/>
    <w:rsid w:val="00BF457D"/>
    <w:rsid w:val="00BF4775"/>
    <w:rsid w:val="00C2282D"/>
    <w:rsid w:val="00C233E9"/>
    <w:rsid w:val="00C433F6"/>
    <w:rsid w:val="00CA0C45"/>
    <w:rsid w:val="00CB2791"/>
    <w:rsid w:val="00CC3AB0"/>
    <w:rsid w:val="00CD4A9C"/>
    <w:rsid w:val="00CE7D3E"/>
    <w:rsid w:val="00CF12AE"/>
    <w:rsid w:val="00CF2F23"/>
    <w:rsid w:val="00D1798D"/>
    <w:rsid w:val="00D26097"/>
    <w:rsid w:val="00D46E14"/>
    <w:rsid w:val="00D50D80"/>
    <w:rsid w:val="00D902A4"/>
    <w:rsid w:val="00DB2323"/>
    <w:rsid w:val="00DB253B"/>
    <w:rsid w:val="00DB331E"/>
    <w:rsid w:val="00DC4E21"/>
    <w:rsid w:val="00DD5358"/>
    <w:rsid w:val="00DE6C55"/>
    <w:rsid w:val="00E17242"/>
    <w:rsid w:val="00E20DC5"/>
    <w:rsid w:val="00E224A0"/>
    <w:rsid w:val="00E254F0"/>
    <w:rsid w:val="00E40C84"/>
    <w:rsid w:val="00E4313F"/>
    <w:rsid w:val="00E51168"/>
    <w:rsid w:val="00E55B4B"/>
    <w:rsid w:val="00E55FC7"/>
    <w:rsid w:val="00E72A21"/>
    <w:rsid w:val="00E7586B"/>
    <w:rsid w:val="00E7715A"/>
    <w:rsid w:val="00E93698"/>
    <w:rsid w:val="00EB700D"/>
    <w:rsid w:val="00EF3715"/>
    <w:rsid w:val="00F14738"/>
    <w:rsid w:val="00F20D0B"/>
    <w:rsid w:val="00F33B83"/>
    <w:rsid w:val="00F403F0"/>
    <w:rsid w:val="00F41B42"/>
    <w:rsid w:val="00F54BD0"/>
    <w:rsid w:val="00FB3BB2"/>
    <w:rsid w:val="00FE02C7"/>
    <w:rsid w:val="00FE3013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707152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medium.com/@leandrovboas/criando-hello-word-com-deno-e-publicando-no-heroku-7d1f49912b52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florianodeno.herokuapp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lori\AppData\Local\Microsoft\Office\16.0\DTS\en-US%7bB4BD80D1-59AB-4E2C-A631-BBDEE83EECF6%7d\%7b6BC24932-2A7E-4F98-9293-775654826A81%7dtf10002117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1A82A-CAED-4681-B186-5591A33FF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{6BC24932-2A7E-4F98-9293-775654826A81}tf10002117.dotx</Template>
  <TotalTime>0</TotalTime>
  <Pages>13</Pages>
  <Words>147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2020-08-18T05:39:00Z</dcterms:created>
  <dcterms:modified xsi:type="dcterms:W3CDTF">2020-08-18T22:06:00Z</dcterms:modified>
</cp:coreProperties>
</file>